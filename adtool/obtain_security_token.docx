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8F5" w:rsidRPr="00E714A9" w:rsidRDefault="008C484B" w:rsidP="00E714A9">
      <w:pPr>
        <w:pStyle w:val="Title"/>
      </w:pPr>
      <w:r>
        <w:rPr>
          <w:rStyle w:val="BookTitle"/>
          <w:b w:val="0"/>
          <w:bCs w:val="0"/>
          <w:smallCaps w:val="0"/>
        </w:rPr>
        <w:t>obtain security token</w:t>
      </w:r>
    </w:p>
    <w:p w:rsidR="00435673" w:rsidRPr="00005DFB" w:rsidRDefault="008C484B" w:rsidP="00CD37C8">
      <w:pPr>
        <w:pStyle w:val="Heading4"/>
        <w:rPr>
          <w:rStyle w:val="Strong"/>
          <w:b/>
          <w:i w:val="0"/>
          <w:color w:val="auto"/>
        </w:rPr>
      </w:pPr>
      <w:r w:rsidRPr="00005DFB">
        <w:rPr>
          <w:rStyle w:val="Strong"/>
          <w:b/>
          <w:i w:val="0"/>
          <w:color w:val="auto"/>
        </w:rPr>
        <w:t>William Higgs</w:t>
      </w:r>
    </w:p>
    <w:p w:rsidR="00435673" w:rsidRPr="00005DFB" w:rsidRDefault="008C484B" w:rsidP="00005DFB">
      <w:pPr>
        <w:pStyle w:val="Quote"/>
        <w:rPr>
          <w:rStyle w:val="SubtleEmphasis"/>
          <w:i/>
          <w:iCs/>
          <w:color w:val="000000" w:themeColor="text1"/>
        </w:rPr>
      </w:pPr>
      <w:r w:rsidRPr="00005DFB">
        <w:rPr>
          <w:rStyle w:val="SubtleEmphasis"/>
          <w:i/>
          <w:iCs/>
          <w:color w:val="000000" w:themeColor="text1"/>
        </w:rPr>
        <w:t>Default description</w:t>
      </w:r>
    </w:p>
    <w:p w:rsidR="0032731C" w:rsidRPr="00CC15CF" w:rsidRDefault="008C484B" w:rsidP="002429AC">
      <w:pPr>
        <w:pStyle w:val="Heading2"/>
        <w:rPr>
          <w:rStyle w:val="Strong"/>
          <w:b/>
          <w:bCs/>
        </w:rPr>
      </w:pPr>
      <w:r w:rsidRPr="00CC15CF">
        <w:rPr>
          <w:rStyle w:val="Strong"/>
        </w:rPr>
        <w:t>Login to salesforce</w:t>
      </w:r>
    </w:p>
    <w:p w:rsidR="00E94564" w:rsidRPr="00CC15CF" w:rsidRDefault="008C484B" w:rsidP="00CC15CF">
      <w:pPr>
        <w:pStyle w:val="Quote"/>
        <w:jc w:val="center"/>
      </w:pPr>
      <w:r w:rsidRPr="00CC15CF">
        <w:rPr>
          <w:rStyle w:val="Strong"/>
          <w:b w:val="0"/>
          <w:bCs w:val="0"/>
          <w:noProof/>
        </w:rPr>
        <w:drawing>
          <wp:inline distT="0" distB="0" distL="0" distR="0" wp14:editId="50D07946">
            <wp:extent cx="2794000" cy="2146300"/>
            <wp:effectExtent l="0" t="0" r="0" b="0"/>
            <wp:docPr id="1" name="Rcfcce1a4c3f64e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5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CA" w:rsidRPr="00CC15CF" w:rsidRDefault="00CC15CF" w:rsidP="001E7B09">
      <w:pPr>
        <w:jc w:val="both"/>
      </w:pPr>
      <w:r w:rsidRPr="00CC15CF">
        <w:t xml:space="preserve">Basically, you cannot simply "obtain" your salesforce security token.  The way that salesforce is setup forces you to reset your security token, and will then send the new token to your </w:t>
      </w:r>
      <w:proofErr w:type="spellStart"/>
      <w:r w:rsidRPr="00CC15CF">
        <w:t>arbys</w:t>
      </w:r>
      <w:proofErr w:type="spellEnd"/>
      <w:r w:rsidRPr="00CC15CF">
        <w:t xml:space="preserve"> email</w:t>
      </w:r>
    </w:p>
    <w:p w:rsidR="00E94564" w:rsidRPr="00CC15CF" w:rsidRDefault="008C484B" w:rsidP="00CC15CF">
      <w:pPr>
        <w:pStyle w:val="Quote"/>
        <w:jc w:val="center"/>
      </w:pPr>
      <w:bookmarkStart w:id="0" w:name="_GoBack"/>
      <w:r w:rsidRPr="00CC15CF">
        <w:rPr>
          <w:rStyle w:val="Strong"/>
          <w:b w:val="0"/>
          <w:bCs w:val="0"/>
          <w:noProof/>
        </w:rPr>
        <w:drawing>
          <wp:inline distT="0" distB="0" distL="0" distR="0" wp14:editId="50D07946">
            <wp:extent cx="4914900" cy="3775537"/>
            <wp:effectExtent l="0" t="0" r="0" b="0"/>
            <wp:docPr id="2" name="R8417b7a6c6bd4b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6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733" cy="37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4564" w:rsidRPr="00CC15CF" w:rsidRDefault="008C484B" w:rsidP="00CC15CF">
      <w:pPr>
        <w:pStyle w:val="Quote"/>
        <w:jc w:val="center"/>
      </w:pPr>
      <w:r w:rsidRPr="00CC15CF">
        <w:rPr>
          <w:rStyle w:val="Strong"/>
          <w:b w:val="0"/>
          <w:bCs w:val="0"/>
          <w:noProof/>
        </w:rPr>
        <w:lastRenderedPageBreak/>
        <w:drawing>
          <wp:inline distT="0" distB="0" distL="0" distR="0" wp14:editId="50D07946">
            <wp:extent cx="4711775" cy="3619500"/>
            <wp:effectExtent l="0" t="0" r="0" b="0"/>
            <wp:docPr id="3" name="R5ea469a308ce43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7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331" cy="36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64" w:rsidRPr="00CC15CF" w:rsidRDefault="008C484B" w:rsidP="00CC15CF">
      <w:pPr>
        <w:pStyle w:val="Quote"/>
        <w:jc w:val="center"/>
      </w:pPr>
      <w:r w:rsidRPr="00CC15CF">
        <w:rPr>
          <w:rStyle w:val="Strong"/>
          <w:b w:val="0"/>
          <w:bCs w:val="0"/>
          <w:noProof/>
        </w:rPr>
        <w:drawing>
          <wp:inline distT="0" distB="0" distL="0" distR="0" wp14:editId="50D07946">
            <wp:extent cx="4486275" cy="3446275"/>
            <wp:effectExtent l="0" t="0" r="0" b="1905"/>
            <wp:docPr id="4" name="R716683ede6764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8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05" cy="34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64" w:rsidRPr="00CC15CF" w:rsidRDefault="008C484B" w:rsidP="00CC15CF">
      <w:pPr>
        <w:pStyle w:val="Quote"/>
        <w:jc w:val="center"/>
      </w:pPr>
      <w:r w:rsidRPr="00CC15CF">
        <w:rPr>
          <w:rStyle w:val="Strong"/>
          <w:b w:val="0"/>
          <w:bCs w:val="0"/>
          <w:noProof/>
        </w:rPr>
        <w:lastRenderedPageBreak/>
        <w:drawing>
          <wp:inline distT="0" distB="0" distL="0" distR="0" wp14:editId="50D07946">
            <wp:extent cx="4959763" cy="3810000"/>
            <wp:effectExtent l="0" t="0" r="0" b="0"/>
            <wp:docPr id="5" name="R48e8cef527c540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9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571" cy="381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64" w:rsidRPr="00CC15CF" w:rsidRDefault="008C484B" w:rsidP="00CC15CF">
      <w:pPr>
        <w:pStyle w:val="Quote"/>
        <w:jc w:val="center"/>
      </w:pPr>
      <w:r w:rsidRPr="00CC15CF">
        <w:rPr>
          <w:rStyle w:val="Strong"/>
          <w:b w:val="0"/>
          <w:bCs w:val="0"/>
          <w:noProof/>
        </w:rPr>
        <w:drawing>
          <wp:inline distT="0" distB="0" distL="0" distR="0" wp14:editId="50D07946">
            <wp:extent cx="4972163" cy="3819525"/>
            <wp:effectExtent l="0" t="0" r="0" b="0"/>
            <wp:docPr id="6" name="R716f0bffe17f4d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0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967" cy="382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564" w:rsidRPr="00CC1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673"/>
    <w:rsid w:val="00005DFB"/>
    <w:rsid w:val="000526DC"/>
    <w:rsid w:val="000E7FA7"/>
    <w:rsid w:val="00136515"/>
    <w:rsid w:val="001E7B09"/>
    <w:rsid w:val="001F3BD3"/>
    <w:rsid w:val="00230F1F"/>
    <w:rsid w:val="002429AC"/>
    <w:rsid w:val="002909C6"/>
    <w:rsid w:val="002B01B6"/>
    <w:rsid w:val="002D4FE9"/>
    <w:rsid w:val="0032731C"/>
    <w:rsid w:val="003307C3"/>
    <w:rsid w:val="003331BD"/>
    <w:rsid w:val="004325CA"/>
    <w:rsid w:val="00435673"/>
    <w:rsid w:val="00442CCC"/>
    <w:rsid w:val="004A1F76"/>
    <w:rsid w:val="005358F5"/>
    <w:rsid w:val="005837D9"/>
    <w:rsid w:val="006713D1"/>
    <w:rsid w:val="00693270"/>
    <w:rsid w:val="00695FD2"/>
    <w:rsid w:val="006B6563"/>
    <w:rsid w:val="007D6F72"/>
    <w:rsid w:val="008C484B"/>
    <w:rsid w:val="008D7A41"/>
    <w:rsid w:val="009B202C"/>
    <w:rsid w:val="009B2875"/>
    <w:rsid w:val="00A508C5"/>
    <w:rsid w:val="00B64C55"/>
    <w:rsid w:val="00B76DB0"/>
    <w:rsid w:val="00B82778"/>
    <w:rsid w:val="00B936A7"/>
    <w:rsid w:val="00C04F7B"/>
    <w:rsid w:val="00CC15CF"/>
    <w:rsid w:val="00CD37C8"/>
    <w:rsid w:val="00E23A42"/>
    <w:rsid w:val="00E6489C"/>
    <w:rsid w:val="00E67693"/>
    <w:rsid w:val="00E714A9"/>
    <w:rsid w:val="00E7461A"/>
    <w:rsid w:val="00E9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B42BF29-6ABC-409B-9FBD-3C5F6AF4C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6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56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56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25C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E7F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42CC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6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356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567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325C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31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2731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2B01B6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2B01B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01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2B01B6"/>
    <w:rPr>
      <w:b/>
      <w:bCs/>
      <w:smallCaps/>
      <w:spacing w:val="5"/>
    </w:rPr>
  </w:style>
  <w:style w:type="character" w:styleId="SubtleEmphasis">
    <w:name w:val="Subtle Emphasis"/>
    <w:basedOn w:val="DefaultParagraphFont"/>
    <w:uiPriority w:val="19"/>
    <w:qFormat/>
    <w:rsid w:val="002B01B6"/>
    <w:rPr>
      <w:i/>
      <w:iCs/>
      <w:color w:val="808080" w:themeColor="text1" w:themeTint="7F"/>
    </w:rPr>
  </w:style>
  <w:style w:type="paragraph" w:styleId="Quote">
    <w:name w:val="Quote"/>
    <w:basedOn w:val="Normal"/>
    <w:next w:val="Normal"/>
    <w:link w:val="QuoteChar"/>
    <w:uiPriority w:val="29"/>
    <w:qFormat/>
    <w:rsid w:val="00E9456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94564"/>
    <w:rPr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E7FA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42CC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table" w:styleId="TableGrid">
    <w:name w:val="Table Grid"/>
    <w:basedOn w:val="TableNormal"/>
    <w:uiPriority w:val="59"/>
    <w:rsid w:val="00E67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C1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Name\Desktop\SS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44E4E6-70DA-47FF-B914-1AE5B80F8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SST.dotx</Template>
  <TotalTime>23</TotalTime>
  <Pages>3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Oleksandr Reminnyi</dc:creator>
  <cp:lastModifiedBy>William Higgs</cp:lastModifiedBy>
  <cp:revision>35</cp:revision>
  <dcterms:created xsi:type="dcterms:W3CDTF">2013-03-13T08:21:00Z</dcterms:created>
  <dcterms:modified xsi:type="dcterms:W3CDTF">2016-09-13T07:19:00Z</dcterms:modified>
</cp:coreProperties>
</file>